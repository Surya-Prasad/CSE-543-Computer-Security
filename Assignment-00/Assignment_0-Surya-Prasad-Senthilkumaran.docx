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layout table"/>
      </w:tblPr>
      <w:tblGrid>
        <w:gridCol w:w="6204"/>
        <w:gridCol w:w="4452"/>
      </w:tblGrid>
      <w:tr w:rsidR="00184664" w:rsidRPr="00A85B6F" w14:paraId="4A19050A" w14:textId="77777777" w:rsidTr="006F57E0">
        <w:tc>
          <w:tcPr>
            <w:tcW w:w="6204" w:type="dxa"/>
            <w:tcBorders>
              <w:right w:val="single" w:sz="12" w:space="0" w:color="FFD556" w:themeColor="accent1"/>
            </w:tcBorders>
            <w:tcMar>
              <w:bottom w:w="0" w:type="dxa"/>
              <w:right w:w="0" w:type="dxa"/>
            </w:tcMar>
          </w:tcPr>
          <w:tbl>
            <w:tblPr>
              <w:tblW w:w="5000" w:type="pct"/>
              <w:tblInd w:w="29" w:type="dxa"/>
              <w:tblBorders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6189"/>
            </w:tblGrid>
            <w:tr w:rsidR="00184664" w:rsidRPr="00A85B6F" w14:paraId="5A11FD56" w14:textId="77777777" w:rsidTr="000417E7">
              <w:trPr>
                <w:trHeight w:hRule="exact" w:val="100"/>
              </w:trPr>
              <w:tc>
                <w:tcPr>
                  <w:tcW w:w="5000" w:type="pct"/>
                  <w:tcBorders>
                    <w:bottom w:val="single" w:sz="12" w:space="0" w:color="FFD556" w:themeColor="accent1"/>
                  </w:tcBorders>
                </w:tcPr>
                <w:p w14:paraId="42127B53" w14:textId="71D6A65F" w:rsidR="00184664" w:rsidRPr="00A85B6F" w:rsidRDefault="00184664" w:rsidP="00362C4A">
                  <w:pPr>
                    <w:pStyle w:val="Heading3"/>
                  </w:pPr>
                </w:p>
              </w:tc>
            </w:tr>
            <w:tr w:rsidR="00184664" w:rsidRPr="00A85B6F" w14:paraId="5D2F1659" w14:textId="77777777" w:rsidTr="006F57E0">
              <w:trPr>
                <w:trHeight w:val="8064"/>
              </w:trPr>
              <w:tc>
                <w:tcPr>
                  <w:tcW w:w="5000" w:type="pct"/>
                  <w:tcBorders>
                    <w:top w:val="single" w:sz="12" w:space="0" w:color="FFD556" w:themeColor="accent1"/>
                    <w:left w:val="single" w:sz="12" w:space="0" w:color="FFD556" w:themeColor="accent1"/>
                    <w:bottom w:val="single" w:sz="12" w:space="0" w:color="FFD556" w:themeColor="accent1"/>
                    <w:right w:val="nil"/>
                  </w:tcBorders>
                  <w:tcMar>
                    <w:top w:w="403" w:type="dxa"/>
                  </w:tcMar>
                </w:tcPr>
                <w:p w14:paraId="11A19749" w14:textId="2D2C7280" w:rsidR="004670DD" w:rsidRDefault="00894008" w:rsidP="00CD7978">
                  <w:pPr>
                    <w:pStyle w:val="Signature"/>
                  </w:pPr>
                  <w:r>
                    <w:t xml:space="preserve">My name is Surya Prasad </w:t>
                  </w:r>
                  <w:r w:rsidR="00AD1760">
                    <w:t>Senthilkumaran,</w:t>
                  </w:r>
                  <w:r>
                    <w:t xml:space="preserve"> and I’ll be taking CSE 543: Computer Security this Fall semester. </w:t>
                  </w:r>
                </w:p>
                <w:p w14:paraId="15FFA5C7" w14:textId="77777777" w:rsidR="00837B9C" w:rsidRDefault="00837B9C" w:rsidP="00837B9C"/>
                <w:p w14:paraId="6A3FAE91" w14:textId="76619804" w:rsidR="00837B9C" w:rsidRPr="00837B9C" w:rsidRDefault="00837B9C" w:rsidP="00837B9C">
                  <w:r>
                    <w:t xml:space="preserve">I did my undergrad in CSE from Amrita University, Coimbatore, India. While I concentrated on Networks and Deep Learning during my study (published a paper on Classification of Neurological Disorders based on Facial Emotion Recognition and EEG data, in Springer), I aim to carry out research in Distributed Systems and Cloud Computing. </w:t>
                  </w:r>
                </w:p>
                <w:p w14:paraId="448C14D5" w14:textId="77777777" w:rsidR="00894008" w:rsidRDefault="00894008" w:rsidP="00894008"/>
                <w:p w14:paraId="25308E14" w14:textId="77777777" w:rsidR="00837B9C" w:rsidRDefault="00894008" w:rsidP="00894008">
                  <w:r>
                    <w:t>As for my prior experience, I have worked with Network Security concepts such as GRE encapsulation, tunneling and 802.1q encapsulation</w:t>
                  </w:r>
                  <w:r w:rsidR="00837B9C">
                    <w:t xml:space="preserve"> in Ethernet links, as well as SHA256 hashing and other software encryption algorithms during my 4-year stint at Cisco Systems. </w:t>
                  </w:r>
                </w:p>
                <w:p w14:paraId="42443270" w14:textId="77777777" w:rsidR="00837B9C" w:rsidRDefault="00837B9C" w:rsidP="00894008"/>
                <w:p w14:paraId="5718F275" w14:textId="0BE2212B" w:rsidR="00837B9C" w:rsidRDefault="00837B9C" w:rsidP="00894008">
                  <w:r>
                    <w:t xml:space="preserve">I seek to understand security at a grassroots level. Since my goal is to be a Distinguished Engineer, I can see myself designing software systems and I wish to do so with an emphasis on security. </w:t>
                  </w:r>
                  <w:r w:rsidR="00AD1760">
                    <w:t xml:space="preserve">While I might not pursue a career explicitly in security, it will be an essential part of my day-to-day responsibilities. </w:t>
                  </w:r>
                </w:p>
                <w:p w14:paraId="31854710" w14:textId="77777777" w:rsidR="00AD1760" w:rsidRDefault="00AD1760" w:rsidP="00894008"/>
                <w:p w14:paraId="6F4DE60D" w14:textId="1C55AFE7" w:rsidR="00AD1760" w:rsidRDefault="00AD1760" w:rsidP="00894008">
                  <w:r>
                    <w:t xml:space="preserve">As for the issues with Computer Security, three issues that I would like to highlight are: </w:t>
                  </w:r>
                </w:p>
                <w:p w14:paraId="167AC975" w14:textId="01640379" w:rsidR="00AD1760" w:rsidRDefault="00AD1760" w:rsidP="00AD1760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Quantum Computing and its potential to break existing algorithms</w:t>
                  </w:r>
                </w:p>
                <w:p w14:paraId="4D8A752E" w14:textId="6C7C89C2" w:rsidR="00AD1760" w:rsidRDefault="00AD1760" w:rsidP="00AD1760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Lack of frameworks to ensure a basic level of security. Security driven development practices are not enforced as much as they should be</w:t>
                  </w:r>
                </w:p>
                <w:p w14:paraId="0B3C4017" w14:textId="3E42184E" w:rsidR="00AD1760" w:rsidRDefault="00AD1760" w:rsidP="00AD1760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 xml:space="preserve">Education of the </w:t>
                  </w:r>
                  <w:proofErr w:type="gramStart"/>
                  <w:r>
                    <w:t>general public</w:t>
                  </w:r>
                  <w:proofErr w:type="gramEnd"/>
                  <w:r>
                    <w:t xml:space="preserve"> so that they are well informed to identify and carry out their part of ensuring security on an individual level.</w:t>
                  </w:r>
                </w:p>
                <w:p w14:paraId="2BD13693" w14:textId="77777777" w:rsidR="00837B9C" w:rsidRDefault="00837B9C" w:rsidP="00894008"/>
                <w:p w14:paraId="7E6E0126" w14:textId="797EC95A" w:rsidR="00AD1760" w:rsidRPr="00894008" w:rsidRDefault="00AD1760" w:rsidP="00894008"/>
              </w:tc>
            </w:tr>
          </w:tbl>
          <w:p w14:paraId="727944CC" w14:textId="77777777" w:rsidR="00184664" w:rsidRPr="00A85B6F" w:rsidRDefault="00184664" w:rsidP="00CC7AD0"/>
        </w:tc>
        <w:tc>
          <w:tcPr>
            <w:tcW w:w="4452" w:type="dxa"/>
            <w:tcBorders>
              <w:left w:val="single" w:sz="12" w:space="0" w:color="FFD556" w:themeColor="accent1"/>
            </w:tcBorders>
            <w:tcMar>
              <w:bottom w:w="0" w:type="dxa"/>
            </w:tcMar>
          </w:tcPr>
          <w:p w14:paraId="519E89CB" w14:textId="602C5978" w:rsidR="006337E6" w:rsidRPr="00A85B6F" w:rsidRDefault="00894008" w:rsidP="008940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712890" wp14:editId="542A8477">
                  <wp:extent cx="2686493" cy="2686493"/>
                  <wp:effectExtent l="12700" t="12700" r="19050" b="19050"/>
                  <wp:docPr id="159380269" name="Picture 1" descr="A person in a blue shi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80269" name="Picture 1" descr="A person in a blue shirt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17" cy="27527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D65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337BC" w14:textId="77777777" w:rsidR="00B56F21" w:rsidRDefault="00B56F21" w:rsidP="004670DD">
      <w:pPr>
        <w:pStyle w:val="NoSpacing"/>
      </w:pPr>
    </w:p>
    <w:sectPr w:rsidR="00B56F21" w:rsidSect="004670DD">
      <w:footerReference w:type="default" r:id="rId8"/>
      <w:headerReference w:type="first" r:id="rId9"/>
      <w:pgSz w:w="12240" w:h="15840"/>
      <w:pgMar w:top="792" w:right="792" w:bottom="792" w:left="792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5FBE" w14:textId="77777777" w:rsidR="00F22FC3" w:rsidRDefault="00F22FC3" w:rsidP="008B2920">
      <w:pPr>
        <w:spacing w:after="0" w:line="240" w:lineRule="auto"/>
      </w:pPr>
      <w:r>
        <w:separator/>
      </w:r>
    </w:p>
  </w:endnote>
  <w:endnote w:type="continuationSeparator" w:id="0">
    <w:p w14:paraId="127611AE" w14:textId="77777777" w:rsidR="00F22FC3" w:rsidRDefault="00F22FC3" w:rsidP="008B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791B8D" w14:textId="77777777" w:rsidR="00853CE2" w:rsidRDefault="00853CE2" w:rsidP="00853C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6F2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4D53" w14:textId="77777777" w:rsidR="00F22FC3" w:rsidRDefault="00F22FC3" w:rsidP="008B2920">
      <w:pPr>
        <w:spacing w:after="0" w:line="240" w:lineRule="auto"/>
      </w:pPr>
      <w:r>
        <w:separator/>
      </w:r>
    </w:p>
  </w:footnote>
  <w:footnote w:type="continuationSeparator" w:id="0">
    <w:p w14:paraId="399E2BAB" w14:textId="77777777" w:rsidR="00F22FC3" w:rsidRDefault="00F22FC3" w:rsidP="008B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2" w:space="0" w:color="FFD556" w:themeColor="accent1"/>
        <w:left w:val="single" w:sz="12" w:space="0" w:color="FFD556" w:themeColor="accent1"/>
        <w:bottom w:val="single" w:sz="12" w:space="0" w:color="FFD556" w:themeColor="accent1"/>
        <w:right w:val="single" w:sz="12" w:space="0" w:color="FFD556" w:themeColor="accent1"/>
        <w:insideH w:val="single" w:sz="12" w:space="0" w:color="FFD556" w:themeColor="accent1"/>
        <w:insideV w:val="single" w:sz="12" w:space="0" w:color="FFD556" w:themeColor="accent1"/>
      </w:tblBorders>
      <w:tblLayout w:type="fixed"/>
      <w:tblCellMar>
        <w:top w:w="547" w:type="dxa"/>
        <w:left w:w="360" w:type="dxa"/>
        <w:bottom w:w="547" w:type="dxa"/>
        <w:right w:w="360" w:type="dxa"/>
      </w:tblCellMar>
      <w:tblLook w:val="04A0" w:firstRow="1" w:lastRow="0" w:firstColumn="1" w:lastColumn="0" w:noHBand="0" w:noVBand="1"/>
      <w:tblDescription w:val="Header layout table"/>
    </w:tblPr>
    <w:tblGrid>
      <w:gridCol w:w="10626"/>
    </w:tblGrid>
    <w:tr w:rsidR="00A85B6F" w14:paraId="7D6C7EB9" w14:textId="77777777" w:rsidTr="00142F58">
      <w:sdt>
        <w:sdtPr>
          <w:alias w:val="Your Name:"/>
          <w:tag w:val="Your Name:"/>
          <w:id w:val="-1685667604"/>
          <w:placeholder>
            <w:docPart w:val="DCCE68E1CBBDCB46812EF19EA607B4E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15:appearance w15:val="hidden"/>
          <w:text/>
        </w:sdtPr>
        <w:sdtContent>
          <w:tc>
            <w:tcPr>
              <w:tcW w:w="9340" w:type="dxa"/>
              <w:tcBorders>
                <w:bottom w:val="single" w:sz="12" w:space="0" w:color="FFD556" w:themeColor="accent1"/>
              </w:tcBorders>
            </w:tcPr>
            <w:p w14:paraId="79383C41" w14:textId="7C167ACE" w:rsidR="00A85B6F" w:rsidRDefault="000417E7" w:rsidP="00B56F21">
              <w:pPr>
                <w:pStyle w:val="Heading1"/>
              </w:pPr>
              <w:r>
                <w:t>Surya Prasad Senthilkumaran</w:t>
              </w:r>
            </w:p>
          </w:tc>
        </w:sdtContent>
      </w:sdt>
    </w:tr>
    <w:tr w:rsidR="00142F58" w14:paraId="1908B71A" w14:textId="77777777" w:rsidTr="00142F58">
      <w:trPr>
        <w:trHeight w:hRule="exact" w:val="72"/>
      </w:trPr>
      <w:tc>
        <w:tcPr>
          <w:tcW w:w="9340" w:type="dxa"/>
          <w:tcBorders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6467BD0" w14:textId="77777777" w:rsidR="00142F58" w:rsidRDefault="00142F58" w:rsidP="00142F58"/>
      </w:tc>
    </w:tr>
  </w:tbl>
  <w:p w14:paraId="7E65206E" w14:textId="77777777" w:rsidR="00BD5EFB" w:rsidRDefault="00BD5E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0337F"/>
    <w:multiLevelType w:val="hybridMultilevel"/>
    <w:tmpl w:val="9F74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95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E7"/>
    <w:rsid w:val="000243D1"/>
    <w:rsid w:val="000417E7"/>
    <w:rsid w:val="00057F04"/>
    <w:rsid w:val="000A378C"/>
    <w:rsid w:val="0010042F"/>
    <w:rsid w:val="00135C2C"/>
    <w:rsid w:val="00142F58"/>
    <w:rsid w:val="00153ED4"/>
    <w:rsid w:val="00184664"/>
    <w:rsid w:val="001F60D3"/>
    <w:rsid w:val="0027115C"/>
    <w:rsid w:val="00293B83"/>
    <w:rsid w:val="00362C4A"/>
    <w:rsid w:val="00390414"/>
    <w:rsid w:val="003B5B09"/>
    <w:rsid w:val="003E1711"/>
    <w:rsid w:val="0045425A"/>
    <w:rsid w:val="00454631"/>
    <w:rsid w:val="00463A38"/>
    <w:rsid w:val="004670DD"/>
    <w:rsid w:val="0048346B"/>
    <w:rsid w:val="004E4CA5"/>
    <w:rsid w:val="00502D70"/>
    <w:rsid w:val="00510920"/>
    <w:rsid w:val="005B0E81"/>
    <w:rsid w:val="00630D36"/>
    <w:rsid w:val="006337E6"/>
    <w:rsid w:val="006A3CE7"/>
    <w:rsid w:val="006C6DEF"/>
    <w:rsid w:val="006F1734"/>
    <w:rsid w:val="006F57E0"/>
    <w:rsid w:val="00781D13"/>
    <w:rsid w:val="00783C41"/>
    <w:rsid w:val="00787503"/>
    <w:rsid w:val="007E7032"/>
    <w:rsid w:val="00833359"/>
    <w:rsid w:val="00837B9C"/>
    <w:rsid w:val="00853CE2"/>
    <w:rsid w:val="00860491"/>
    <w:rsid w:val="00870674"/>
    <w:rsid w:val="00887A77"/>
    <w:rsid w:val="00894008"/>
    <w:rsid w:val="008B2920"/>
    <w:rsid w:val="008B2DF7"/>
    <w:rsid w:val="009039F1"/>
    <w:rsid w:val="009244EC"/>
    <w:rsid w:val="00A213B1"/>
    <w:rsid w:val="00A50A33"/>
    <w:rsid w:val="00A85B6F"/>
    <w:rsid w:val="00AA3476"/>
    <w:rsid w:val="00AA6B7B"/>
    <w:rsid w:val="00AB1351"/>
    <w:rsid w:val="00AB540C"/>
    <w:rsid w:val="00AC5D83"/>
    <w:rsid w:val="00AD1760"/>
    <w:rsid w:val="00B41780"/>
    <w:rsid w:val="00B56F21"/>
    <w:rsid w:val="00B67DB0"/>
    <w:rsid w:val="00BD5EFB"/>
    <w:rsid w:val="00C35EFB"/>
    <w:rsid w:val="00C73037"/>
    <w:rsid w:val="00CD7978"/>
    <w:rsid w:val="00D2689C"/>
    <w:rsid w:val="00D30D4B"/>
    <w:rsid w:val="00DF6A6F"/>
    <w:rsid w:val="00E20402"/>
    <w:rsid w:val="00E7158F"/>
    <w:rsid w:val="00E928A3"/>
    <w:rsid w:val="00F22FC3"/>
    <w:rsid w:val="00F67FBA"/>
    <w:rsid w:val="00F879CE"/>
    <w:rsid w:val="00FB4333"/>
    <w:rsid w:val="00FE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06EE2"/>
  <w15:chartTrackingRefBased/>
  <w15:docId w15:val="{D8F43937-FAD9-3946-A9D2-C6EA1AD8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36A6B" w:themeColor="text2"/>
        <w:lang w:val="en-US" w:eastAsia="en-US" w:bidi="ar-SA"/>
      </w:rPr>
    </w:rPrDefault>
    <w:pPrDefault>
      <w:pPr>
        <w:spacing w:after="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31"/>
  </w:style>
  <w:style w:type="paragraph" w:styleId="Heading1">
    <w:name w:val="heading 1"/>
    <w:basedOn w:val="Normal"/>
    <w:link w:val="Heading1Char"/>
    <w:uiPriority w:val="9"/>
    <w:qFormat/>
    <w:rsid w:val="00CD7978"/>
    <w:pPr>
      <w:keepNext/>
      <w:keepLines/>
      <w:spacing w:after="0"/>
      <w:jc w:val="center"/>
      <w:outlineLvl w:val="0"/>
    </w:pPr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A50A33"/>
    <w:pPr>
      <w:keepNext/>
      <w:keepLines/>
      <w:spacing w:before="840"/>
      <w:contextualSpacing/>
      <w:jc w:val="center"/>
      <w:outlineLvl w:val="1"/>
    </w:pPr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B5B09"/>
    <w:pPr>
      <w:keepNext/>
      <w:keepLines/>
      <w:contextualSpacing/>
      <w:jc w:val="center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C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FB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C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FBF0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D7978"/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0A33"/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5B09"/>
    <w:rPr>
      <w:rFonts w:asciiTheme="majorHAnsi" w:eastAsiaTheme="majorEastAsia" w:hAnsiTheme="majorHAnsi" w:cstheme="majorBidi"/>
      <w:b/>
      <w:szCs w:val="24"/>
    </w:rPr>
  </w:style>
  <w:style w:type="paragraph" w:styleId="Header">
    <w:name w:val="header"/>
    <w:basedOn w:val="Normal"/>
    <w:link w:val="HeaderChar"/>
    <w:uiPriority w:val="99"/>
    <w:unhideWhenUsed/>
    <w:rsid w:val="00A85B6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B6F"/>
  </w:style>
  <w:style w:type="paragraph" w:styleId="Footer">
    <w:name w:val="footer"/>
    <w:basedOn w:val="Normal"/>
    <w:link w:val="FooterChar"/>
    <w:uiPriority w:val="99"/>
    <w:unhideWhenUsed/>
    <w:rsid w:val="00510920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920"/>
  </w:style>
  <w:style w:type="character" w:customStyle="1" w:styleId="Heading4Char">
    <w:name w:val="Heading 4 Char"/>
    <w:basedOn w:val="DefaultParagraphFont"/>
    <w:link w:val="Heading4"/>
    <w:uiPriority w:val="9"/>
    <w:semiHidden/>
    <w:rsid w:val="004E4CA5"/>
    <w:rPr>
      <w:rFonts w:asciiTheme="majorHAnsi" w:eastAsiaTheme="majorEastAsia" w:hAnsiTheme="majorHAnsi" w:cstheme="majorBidi"/>
      <w:i/>
      <w:iCs/>
      <w:color w:val="FFB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CA5"/>
    <w:rPr>
      <w:rFonts w:asciiTheme="majorHAnsi" w:eastAsiaTheme="majorEastAsia" w:hAnsiTheme="majorHAnsi" w:cstheme="majorBidi"/>
      <w:color w:val="FFBF00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4E4CA5"/>
    <w:rPr>
      <w:color w:val="808080"/>
    </w:rPr>
  </w:style>
  <w:style w:type="paragraph" w:styleId="NoSpacing">
    <w:name w:val="No Spacing"/>
    <w:uiPriority w:val="98"/>
    <w:qFormat/>
    <w:rsid w:val="00F879C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28A3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8A3"/>
    <w:rPr>
      <w:rFonts w:ascii="Segoe UI" w:hAnsi="Segoe UI" w:cs="Segoe UI"/>
    </w:rPr>
  </w:style>
  <w:style w:type="character" w:styleId="CommentReference">
    <w:name w:val="annotation reference"/>
    <w:basedOn w:val="DefaultParagraphFont"/>
    <w:uiPriority w:val="99"/>
    <w:semiHidden/>
    <w:unhideWhenUsed/>
    <w:rsid w:val="003904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41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4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4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414"/>
    <w:rPr>
      <w:b/>
      <w:bCs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12"/>
    <w:qFormat/>
    <w:rsid w:val="00362C4A"/>
    <w:pPr>
      <w:spacing w:after="120"/>
    </w:pPr>
  </w:style>
  <w:style w:type="character" w:customStyle="1" w:styleId="SalutationChar">
    <w:name w:val="Salutation Char"/>
    <w:basedOn w:val="DefaultParagraphFont"/>
    <w:link w:val="Salutation"/>
    <w:uiPriority w:val="12"/>
    <w:rsid w:val="00362C4A"/>
  </w:style>
  <w:style w:type="paragraph" w:styleId="Closing">
    <w:name w:val="Closing"/>
    <w:basedOn w:val="Normal"/>
    <w:next w:val="Signature"/>
    <w:link w:val="ClosingChar"/>
    <w:uiPriority w:val="13"/>
    <w:qFormat/>
    <w:rsid w:val="00362C4A"/>
    <w:pPr>
      <w:spacing w:before="360" w:after="120"/>
      <w:contextualSpacing/>
    </w:pPr>
  </w:style>
  <w:style w:type="character" w:customStyle="1" w:styleId="ClosingChar">
    <w:name w:val="Closing Char"/>
    <w:basedOn w:val="DefaultParagraphFont"/>
    <w:link w:val="Closing"/>
    <w:uiPriority w:val="13"/>
    <w:rsid w:val="00B56F21"/>
  </w:style>
  <w:style w:type="paragraph" w:styleId="Signature">
    <w:name w:val="Signature"/>
    <w:basedOn w:val="Normal"/>
    <w:next w:val="Normal"/>
    <w:link w:val="SignatureChar"/>
    <w:uiPriority w:val="14"/>
    <w:qFormat/>
    <w:rsid w:val="00362C4A"/>
    <w:pPr>
      <w:spacing w:after="120" w:line="240" w:lineRule="auto"/>
    </w:pPr>
  </w:style>
  <w:style w:type="character" w:customStyle="1" w:styleId="SignatureChar">
    <w:name w:val="Signature Char"/>
    <w:basedOn w:val="DefaultParagraphFont"/>
    <w:link w:val="Signature"/>
    <w:uiPriority w:val="14"/>
    <w:rsid w:val="00B56F21"/>
  </w:style>
  <w:style w:type="paragraph" w:styleId="Date">
    <w:name w:val="Date"/>
    <w:basedOn w:val="Normal"/>
    <w:next w:val="Normal"/>
    <w:link w:val="DateChar"/>
    <w:uiPriority w:val="11"/>
    <w:qFormat/>
    <w:rsid w:val="00362C4A"/>
    <w:pPr>
      <w:spacing w:after="560"/>
    </w:pPr>
  </w:style>
  <w:style w:type="character" w:customStyle="1" w:styleId="DateChar">
    <w:name w:val="Date Char"/>
    <w:basedOn w:val="DefaultParagraphFont"/>
    <w:link w:val="Date"/>
    <w:uiPriority w:val="11"/>
    <w:rsid w:val="00362C4A"/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B56F2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B56F21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B56F21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56F21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D17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uryapra/Library/Containers/com.microsoft.Word/Data/Library/Application%20Support/Microsoft/Office/16.0/DTS/en-US%7b3FA7A9E3-0E6A-324E-A1B7-0A83C5A21237%7d/%7b70CF4D6D-1358-4044-8310-DA23B411FDC4%7dtf1639274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CE68E1CBBDCB46812EF19EA607B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2F287-8437-B148-BF00-C3FBD8398881}"/>
      </w:docPartPr>
      <w:docPartBody>
        <w:p w:rsidR="00000000" w:rsidRDefault="00000000">
          <w:pPr>
            <w:pStyle w:val="DCCE68E1CBBDCB46812EF19EA607B4E5"/>
          </w:pPr>
          <w:r w:rsidRPr="00A85B6F">
            <w:t>Telephone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1E"/>
    <w:rsid w:val="00870674"/>
    <w:rsid w:val="00C9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FE9552D1FF354E88C3C00183498BA0">
    <w:name w:val="BBFE9552D1FF354E88C3C00183498BA0"/>
  </w:style>
  <w:style w:type="paragraph" w:customStyle="1" w:styleId="58219E967512174CBB2E90CBC5CB10DC">
    <w:name w:val="58219E967512174CBB2E90CBC5CB10DC"/>
  </w:style>
  <w:style w:type="paragraph" w:customStyle="1" w:styleId="1CD109EE4B89354BB11AB9403FE6C85B">
    <w:name w:val="1CD109EE4B89354BB11AB9403FE6C85B"/>
  </w:style>
  <w:style w:type="paragraph" w:customStyle="1" w:styleId="DF61AF80B4289D4284CDF0276324DA2A">
    <w:name w:val="DF61AF80B4289D4284CDF0276324DA2A"/>
  </w:style>
  <w:style w:type="paragraph" w:customStyle="1" w:styleId="787AD5E98456C74ABC8EA88B979AA2D6">
    <w:name w:val="787AD5E98456C74ABC8EA88B979AA2D6"/>
  </w:style>
  <w:style w:type="paragraph" w:customStyle="1" w:styleId="CE8A61530A5C3946BC775147109BEFC8">
    <w:name w:val="CE8A61530A5C3946BC775147109BEFC8"/>
  </w:style>
  <w:style w:type="paragraph" w:customStyle="1" w:styleId="0CF833275AEC4F4BBAC74F9ACD7B4F50">
    <w:name w:val="0CF833275AEC4F4BBAC74F9ACD7B4F50"/>
  </w:style>
  <w:style w:type="paragraph" w:customStyle="1" w:styleId="C1AA90DB5F3DDF42A4B5133834BBE918">
    <w:name w:val="C1AA90DB5F3DDF42A4B5133834BBE918"/>
  </w:style>
  <w:style w:type="paragraph" w:customStyle="1" w:styleId="FF3C662D8B07344D8D98034F3047D9E1">
    <w:name w:val="FF3C662D8B07344D8D98034F3047D9E1"/>
  </w:style>
  <w:style w:type="paragraph" w:customStyle="1" w:styleId="29C516644128EA489FF9BC09193C0054">
    <w:name w:val="29C516644128EA489FF9BC09193C0054"/>
  </w:style>
  <w:style w:type="paragraph" w:customStyle="1" w:styleId="D9CDB8FC27BD194A91BDA109AAF292CA">
    <w:name w:val="D9CDB8FC27BD194A91BDA109AAF292CA"/>
  </w:style>
  <w:style w:type="paragraph" w:customStyle="1" w:styleId="68FA6CF63AD4D14A86C3EC952E1AAFB6">
    <w:name w:val="68FA6CF63AD4D14A86C3EC952E1AAFB6"/>
  </w:style>
  <w:style w:type="paragraph" w:customStyle="1" w:styleId="B354F45992B56148846878FE17D62F51">
    <w:name w:val="B354F45992B56148846878FE17D62F51"/>
  </w:style>
  <w:style w:type="paragraph" w:customStyle="1" w:styleId="56EE53F15A76124FB659CE2645D522A8">
    <w:name w:val="56EE53F15A76124FB659CE2645D522A8"/>
  </w:style>
  <w:style w:type="paragraph" w:customStyle="1" w:styleId="DCCE68E1CBBDCB46812EF19EA607B4E5">
    <w:name w:val="DCCE68E1CBBDCB46812EF19EA607B4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636A6B"/>
      </a:dk2>
      <a:lt2>
        <a:srgbClr val="E7E6E6"/>
      </a:lt2>
      <a:accent1>
        <a:srgbClr val="FFD556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Crisp and clean cover letter, designed by MOO.dotx</Template>
  <TotalTime>27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Prasad Senthilkumaran</dc:creator>
  <cp:keywords/>
  <dc:description/>
  <cp:lastModifiedBy>Prasad Senthilkumaran, Surya</cp:lastModifiedBy>
  <cp:revision>1</cp:revision>
  <cp:lastPrinted>2016-06-29T01:32:00Z</cp:lastPrinted>
  <dcterms:created xsi:type="dcterms:W3CDTF">2025-08-30T09:49:00Z</dcterms:created>
  <dcterms:modified xsi:type="dcterms:W3CDTF">2025-08-30T10:31:00Z</dcterms:modified>
</cp:coreProperties>
</file>